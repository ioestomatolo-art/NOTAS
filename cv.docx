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CA16E3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:rsidR="003D1B71" w:rsidRPr="00665F95" w:rsidRDefault="003D1B71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665F95">
              <w:rPr>
                <w:rFonts w:ascii="Times New Roman" w:hAnsi="Times New Roman" w:cs="Times New Roman"/>
                <w:noProof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440DA79E" wp14:editId="5E5DC57D">
                      <wp:extent cx="1810385" cy="1810385"/>
                      <wp:effectExtent l="0" t="0" r="0" b="0"/>
                      <wp:docPr id="3" name="Elipse 3" descr="foto de cara de muj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C3F0A" w:rsidRPr="00CA16E3" w:rsidRDefault="00DC3F0A" w:rsidP="00DC3F0A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40DA79E" id="Elipse 3" o:spid="_x0000_s1026" alt="foto de cara de mujer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" stroked="f" strokeweight="1pt">
                      <v:fill r:id="rId11" o:title="foto de cara de mujer" recolor="t" rotate="t" type="frame"/>
                      <v:stroke joinstyle="miter"/>
                      <v:textbox>
                        <w:txbxContent>
                          <w:p w:rsidR="00DC3F0A" w:rsidRPr="00CA16E3" w:rsidRDefault="00DC3F0A" w:rsidP="00DC3F0A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665F95" w:rsidRDefault="001F1671" w:rsidP="00310F17">
            <w:pPr>
              <w:pStyle w:val="Ttulo"/>
            </w:pPr>
            <w:sdt>
              <w:sdtPr>
                <w:id w:val="-1625693074"/>
                <w:placeholder>
                  <w:docPart w:val="BEA5E271928348E7B869007F113339AA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lang w:bidi="es-ES"/>
                  </w:rPr>
                  <w:t>[Nombre]</w:t>
                </w:r>
              </w:sdtContent>
            </w:sdt>
            <w:r w:rsidR="003D1B71" w:rsidRPr="00665F95">
              <w:rPr>
                <w:lang w:bidi="es-ES"/>
              </w:rPr>
              <w:br/>
            </w:r>
            <w:sdt>
              <w:sdtPr>
                <w:id w:val="1980958706"/>
                <w:placeholder>
                  <w:docPart w:val="E75023103C9A45A4B7945741548D112A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lang w:bidi="es-ES"/>
                  </w:rPr>
                  <w:t>[Apellidos]</w:t>
                </w:r>
              </w:sdtContent>
            </w:sdt>
          </w:p>
        </w:tc>
      </w:tr>
      <w:tr w:rsidR="003D1B71" w:rsidRPr="00CA16E3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id w:val="1196195576"/>
              <w:placeholder>
                <w:docPart w:val="7DB9CFDAE95A4C50841FB1C0796D165A"/>
              </w:placeholder>
              <w:temporary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Experiencia</w:t>
                </w:r>
              </w:p>
            </w:sdtContent>
          </w:sdt>
          <w:p w:rsidR="003D1B71" w:rsidRPr="00665F95" w:rsidRDefault="001F1671" w:rsidP="00665F95">
            <w:pPr>
              <w:pStyle w:val="Fechas"/>
              <w:spacing w:line="216" w:lineRule="auto"/>
            </w:pPr>
            <w:sdt>
              <w:sdtPr>
                <w:id w:val="201059472"/>
                <w:placeholder>
                  <w:docPart w:val="293F21DA71A0430385452F2FA7DB6850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inicio]</w:t>
                </w:r>
              </w:sdtContent>
            </w:sdt>
            <w:r w:rsidR="003D1B71" w:rsidRPr="00665F95">
              <w:rPr>
                <w:rFonts w:eastAsia="Calibri"/>
                <w:lang w:bidi="es-ES"/>
              </w:rPr>
              <w:t>-</w:t>
            </w:r>
            <w:sdt>
              <w:sdtPr>
                <w:id w:val="-1419934752"/>
                <w:placeholder>
                  <w:docPart w:val="73724B6B4FD342199A74E7470B3F7901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finalización]</w:t>
                </w:r>
              </w:sdtContent>
            </w:sdt>
          </w:p>
          <w:p w:rsidR="003D1B71" w:rsidRPr="00665F95" w:rsidRDefault="001F1671" w:rsidP="00665F95">
            <w:pPr>
              <w:pStyle w:val="Experiencia"/>
              <w:spacing w:line="216" w:lineRule="auto"/>
            </w:pPr>
            <w:sdt>
              <w:sdtPr>
                <w:id w:val="-1167319978"/>
                <w:placeholder>
                  <w:docPart w:val="4137DF04A1424B47BE735F50E703EC93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/>
                  <w:bCs/>
                  <w:color w:val="666666" w:themeColor="accent4"/>
                </w:rPr>
              </w:sdtEndPr>
              <w:sdtContent>
                <w:r w:rsidR="003D1B71" w:rsidRPr="00665F95">
                  <w:rPr>
                    <w:rFonts w:eastAsia="Calibri"/>
                    <w:lang w:bidi="es-ES"/>
                  </w:rPr>
                  <w:t>[Cargo]</w:t>
                </w:r>
              </w:sdtContent>
            </w:sdt>
            <w:r w:rsidR="00D0373F" w:rsidRPr="00665F95">
              <w:rPr>
                <w:rStyle w:val="Textoennegrita"/>
                <w:rFonts w:eastAsia="Calibri"/>
                <w:lang w:bidi="es-ES"/>
              </w:rPr>
              <w:t xml:space="preserve"> </w:t>
            </w:r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• </w:t>
            </w:r>
            <w:sdt>
              <w:sdtPr>
                <w:id w:val="2029511879"/>
                <w:placeholder>
                  <w:docPart w:val="0A131ADA49BB438B9A705A240F80A4DC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[Puesto]</w:t>
                </w:r>
              </w:sdtContent>
            </w:sdt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 • </w:t>
            </w:r>
            <w:sdt>
              <w:sdtPr>
                <w:id w:val="-1315797015"/>
                <w:placeholder>
                  <w:docPart w:val="318CCA86A24C4C4ABC0B21DA295220A7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[Nombre de la empresa]</w:t>
                </w:r>
              </w:sdtContent>
            </w:sdt>
          </w:p>
          <w:p w:rsidR="003D1B71" w:rsidRPr="00665F95" w:rsidRDefault="001F1671" w:rsidP="00665F95">
            <w:pPr>
              <w:pStyle w:val="Fechas"/>
              <w:spacing w:line="216" w:lineRule="auto"/>
            </w:pPr>
            <w:sdt>
              <w:sdtPr>
                <w:id w:val="1889063361"/>
                <w:placeholder>
                  <w:docPart w:val="D19B649F5B874417BAA05084CBD784A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inicio]</w:t>
                </w:r>
              </w:sdtContent>
            </w:sdt>
            <w:r w:rsidR="003D1B71" w:rsidRPr="00665F95">
              <w:rPr>
                <w:rFonts w:eastAsia="Calibri"/>
                <w:lang w:bidi="es-ES"/>
              </w:rPr>
              <w:t>-</w:t>
            </w:r>
            <w:sdt>
              <w:sdtPr>
                <w:id w:val="1060751496"/>
                <w:placeholder>
                  <w:docPart w:val="3C913627F8484ABDBBBD327484D710AB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finalización]</w:t>
                </w:r>
              </w:sdtContent>
            </w:sdt>
          </w:p>
          <w:p w:rsidR="003D1B71" w:rsidRPr="00665F95" w:rsidRDefault="001F1671" w:rsidP="00665F95">
            <w:pPr>
              <w:pStyle w:val="Experiencia"/>
              <w:spacing w:line="216" w:lineRule="auto"/>
            </w:pPr>
            <w:sdt>
              <w:sdtPr>
                <w:id w:val="2089416168"/>
                <w:placeholder>
                  <w:docPart w:val="BE6CB8BCA5DB421A846727DEC42CC578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/>
                  <w:bCs/>
                  <w:color w:val="666666" w:themeColor="accent4"/>
                </w:rPr>
              </w:sdtEndPr>
              <w:sdtContent>
                <w:r w:rsidR="003D1B71" w:rsidRPr="00665F95">
                  <w:rPr>
                    <w:rFonts w:eastAsia="Calibri"/>
                    <w:lang w:bidi="es-ES"/>
                  </w:rPr>
                  <w:t>[Cargo]</w:t>
                </w:r>
              </w:sdtContent>
            </w:sdt>
            <w:r w:rsidR="00D0373F" w:rsidRPr="00665F95">
              <w:rPr>
                <w:rStyle w:val="Textoennegrita"/>
                <w:rFonts w:eastAsia="Calibri"/>
                <w:lang w:bidi="es-ES"/>
              </w:rPr>
              <w:t xml:space="preserve"> </w:t>
            </w:r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• </w:t>
            </w:r>
            <w:sdt>
              <w:sdtPr>
                <w:id w:val="578792993"/>
                <w:placeholder>
                  <w:docPart w:val="FB520F37FAFD40D8A25B59D598AFCCD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[Puesto]</w:t>
                </w:r>
              </w:sdtContent>
            </w:sdt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 • </w:t>
            </w:r>
            <w:sdt>
              <w:sdtPr>
                <w:id w:val="-1847401369"/>
                <w:placeholder>
                  <w:docPart w:val="9D85E72F78434013993C410D3A6ADC41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[Nombre de la empresa]</w:t>
                </w:r>
              </w:sdtContent>
            </w:sdt>
          </w:p>
          <w:p w:rsidR="003D1B71" w:rsidRPr="00665F95" w:rsidRDefault="001F1671" w:rsidP="00665F95">
            <w:pPr>
              <w:pStyle w:val="Fechas"/>
              <w:spacing w:line="216" w:lineRule="auto"/>
            </w:pPr>
            <w:sdt>
              <w:sdtPr>
                <w:id w:val="-848477920"/>
                <w:placeholder>
                  <w:docPart w:val="80627B54C7204A1D8F29666AD4AF2750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inicio]</w:t>
                </w:r>
              </w:sdtContent>
            </w:sdt>
            <w:r w:rsidR="003D1B71" w:rsidRPr="00665F95">
              <w:rPr>
                <w:rFonts w:eastAsia="Calibri"/>
                <w:lang w:bidi="es-ES"/>
              </w:rPr>
              <w:t>-</w:t>
            </w:r>
            <w:sdt>
              <w:sdtPr>
                <w:id w:val="-1252506306"/>
                <w:placeholder>
                  <w:docPart w:val="CFCE21E8B0034F4E9B1FC86C018DD1FF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[Fecha de finalización]</w:t>
                </w:r>
              </w:sdtContent>
            </w:sdt>
          </w:p>
          <w:p w:rsidR="003D1B71" w:rsidRPr="00665F95" w:rsidRDefault="001F1671" w:rsidP="00665F95">
            <w:pPr>
              <w:pStyle w:val="Experiencia"/>
              <w:spacing w:line="216" w:lineRule="auto"/>
            </w:pPr>
            <w:sdt>
              <w:sdtPr>
                <w:id w:val="-1462188416"/>
                <w:placeholder>
                  <w:docPart w:val="3033BEDAF2814CF5ABD7713E1D3B1029"/>
                </w:placeholder>
                <w:temporary/>
                <w:showingPlcHdr/>
                <w15:appearance w15:val="hidden"/>
              </w:sdtPr>
              <w:sdtEndPr>
                <w:rPr>
                  <w:rStyle w:val="Textoennegrita"/>
                  <w:b/>
                  <w:bCs/>
                  <w:color w:val="666666" w:themeColor="accent4"/>
                </w:rPr>
              </w:sdtEndPr>
              <w:sdtContent>
                <w:r w:rsidR="003D1B71" w:rsidRPr="00665F95">
                  <w:rPr>
                    <w:rFonts w:eastAsia="Calibri"/>
                    <w:lang w:bidi="es-ES"/>
                  </w:rPr>
                  <w:t>[Cargo]</w:t>
                </w:r>
              </w:sdtContent>
            </w:sdt>
            <w:r w:rsidR="00D0373F" w:rsidRPr="00665F95">
              <w:rPr>
                <w:rStyle w:val="Textoennegrita"/>
                <w:rFonts w:eastAsia="Calibri"/>
                <w:lang w:bidi="es-ES"/>
              </w:rPr>
              <w:t xml:space="preserve"> </w:t>
            </w:r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• </w:t>
            </w:r>
            <w:sdt>
              <w:sdtPr>
                <w:id w:val="-1768142880"/>
                <w:placeholder>
                  <w:docPart w:val="6EB984AD918840BC8B0563C71287E744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[Puesto]</w:t>
                </w:r>
              </w:sdtContent>
            </w:sdt>
            <w:r w:rsidR="003D1B71" w:rsidRPr="00665F95">
              <w:rPr>
                <w:rStyle w:val="Textoennegrita"/>
                <w:rFonts w:eastAsia="Calibri"/>
                <w:lang w:bidi="es-ES"/>
              </w:rPr>
              <w:t xml:space="preserve"> • </w:t>
            </w:r>
            <w:sdt>
              <w:sdtPr>
                <w:id w:val="-1452551456"/>
                <w:placeholder>
                  <w:docPart w:val="15DF514C56A642C9B50F00D7A8E2F71C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rFonts w:eastAsia="Calibri"/>
                    <w:lang w:bidi="es-ES"/>
                  </w:rPr>
                  <w:t>[Nombre de la empresa]</w:t>
                </w:r>
              </w:sdtContent>
            </w:sdt>
          </w:p>
          <w:sdt>
            <w:sdtPr>
              <w:id w:val="-770157231"/>
              <w:placeholder>
                <w:docPart w:val="2074699DC60F4F369C3C84436F937230"/>
              </w:placeholder>
              <w:temporary/>
              <w:showingPlcHdr/>
              <w15:appearance w15:val="hidden"/>
            </w:sdtPr>
            <w:sdtEndPr/>
            <w:sdtContent>
              <w:p w:rsidR="003D1B71" w:rsidRPr="00665F95" w:rsidRDefault="003D1B71" w:rsidP="00665F95">
                <w:pPr>
                  <w:spacing w:line="216" w:lineRule="auto"/>
                </w:pPr>
                <w:r w:rsidRPr="00665F95">
                  <w:rPr>
                    <w:rFonts w:eastAsia="Calibri"/>
                    <w:lang w:bidi="es-ES"/>
                  </w:rPr>
                  <w:t>[Escriba un breve resumen de sus principales responsabilidades y sus logros más destacados aquí.]</w:t>
                </w:r>
              </w:p>
            </w:sdtContent>
          </w:sdt>
          <w:sdt>
            <w:sdtPr>
              <w:id w:val="-1554227259"/>
              <w:placeholder>
                <w:docPart w:val="388A2660145C4CE4876791C31D30E391"/>
              </w:placeholder>
              <w:temporary/>
              <w:showingPlcHdr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Formación</w:t>
                </w:r>
              </w:p>
            </w:sdtContent>
          </w:sdt>
          <w:p w:rsidR="003D1B71" w:rsidRPr="00665F95" w:rsidRDefault="001F1671" w:rsidP="00665F95">
            <w:pPr>
              <w:pStyle w:val="Nombredelaescuela"/>
              <w:spacing w:line="216" w:lineRule="auto"/>
            </w:pPr>
            <w:sdt>
              <w:sdtPr>
                <w:id w:val="245614494"/>
                <w:placeholder>
                  <w:docPart w:val="864267EC752B4BEAAE062D2EB350E8A1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lang w:bidi="es-ES"/>
                  </w:rPr>
                  <w:t>[Nombre del colegio]</w:t>
                </w:r>
              </w:sdtContent>
            </w:sdt>
            <w:r w:rsidR="003D1B71" w:rsidRPr="00665F95">
              <w:rPr>
                <w:lang w:bidi="es-ES"/>
              </w:rPr>
              <w:t xml:space="preserve">, </w:t>
            </w:r>
            <w:sdt>
              <w:sdtPr>
                <w:id w:val="141007519"/>
                <w:placeholder>
                  <w:docPart w:val="B9D78B19A01048D4BAD3E78CF75EB22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665F95">
                  <w:rPr>
                    <w:lang w:bidi="es-ES"/>
                  </w:rPr>
                  <w:t>[Ciudad, provincia]</w:t>
                </w:r>
              </w:sdtContent>
            </w:sdt>
          </w:p>
          <w:sdt>
            <w:sdtPr>
              <w:id w:val="-1240391264"/>
              <w:placeholder>
                <w:docPart w:val="EFFC5A397C814053BF55B20B0872425E"/>
              </w:placeholder>
              <w:temporary/>
              <w:showingPlcHdr/>
              <w15:appearance w15:val="hidden"/>
            </w:sdtPr>
            <w:sdtEndPr/>
            <w:sdtContent>
              <w:p w:rsidR="003D1B71" w:rsidRPr="00665F95" w:rsidRDefault="003D1B71" w:rsidP="00665F95">
                <w:pPr>
                  <w:pStyle w:val="Listaconvietas"/>
                  <w:spacing w:line="216" w:lineRule="auto"/>
                </w:pPr>
                <w:r w:rsidRPr="00665F95">
                  <w:rPr>
                    <w:rFonts w:eastAsia="Calibri"/>
                    <w:lang w:bidi="es-ES"/>
                  </w:rPr>
                  <w:t>[Aquí puede indicar su calificación media y escribir un resumen breve de los trabajos de clase, los premios y las matrículas de honor relevantes.]</w:t>
                </w:r>
              </w:p>
            </w:sdtContent>
          </w:sdt>
          <w:sdt>
            <w:sdtPr>
              <w:id w:val="-1730222568"/>
              <w:placeholder>
                <w:docPart w:val="465E7D46871242A9A4491333156CBC3D"/>
              </w:placeholder>
              <w:temporary/>
              <w:showingPlcHdr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Comunicación</w:t>
                </w:r>
              </w:p>
            </w:sdtContent>
          </w:sdt>
          <w:sdt>
            <w:sdtPr>
              <w:id w:val="1048178819"/>
              <w:placeholder>
                <w:docPart w:val="D57346B7459746559F568F632D18D664"/>
              </w:placeholder>
              <w:temporary/>
              <w:showingPlcHdr/>
              <w15:appearance w15:val="hidden"/>
            </w:sdtPr>
            <w:sdtEndPr/>
            <w:sdtContent>
              <w:p w:rsidR="003D1B71" w:rsidRPr="00665F95" w:rsidRDefault="007B3C81" w:rsidP="00665F95">
                <w:pPr>
                  <w:spacing w:line="216" w:lineRule="auto"/>
                </w:pPr>
                <w:r w:rsidRPr="00665F95">
                  <w:rPr>
                    <w:rFonts w:eastAsia="Calibri"/>
                    <w:lang w:bidi="es-ES"/>
                  </w:rPr>
                  <w:t>[¿Quiere colocar su propia imagen en el círculo? Es fácil. Seleccione la imagen y haga clic derecho. Seleccione "Rellenar" en el menú contextual. Seleccione Imagen... de la lista. Vaya a su equipo para obtener la imagen adecuada. Haga clic en Aceptar para insertar la imagen seleccionada.]</w:t>
                </w:r>
              </w:p>
            </w:sdtContent>
          </w:sdt>
          <w:sdt>
            <w:sdtPr>
              <w:id w:val="-278101685"/>
              <w:placeholder>
                <w:docPart w:val="4AC0B272BEA748C393E7016F5D2B9EC0"/>
              </w:placeholder>
              <w:temporary/>
              <w:showingPlcHdr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Liderazgo</w:t>
                </w:r>
              </w:p>
            </w:sdtContent>
          </w:sdt>
          <w:sdt>
            <w:sdtPr>
              <w:id w:val="-165710132"/>
              <w:placeholder>
                <w:docPart w:val="C35E6E5885704A93B2CCB93173F72693"/>
              </w:placeholder>
              <w:temporary/>
              <w:showingPlcHdr/>
              <w15:appearance w15:val="hidden"/>
            </w:sdtPr>
            <w:sdtEndPr/>
            <w:sdtContent>
              <w:p w:rsidR="003D1B71" w:rsidRPr="00665F95" w:rsidRDefault="007B3C81" w:rsidP="00665F95">
                <w:pPr>
                  <w:spacing w:line="216" w:lineRule="auto"/>
                </w:pPr>
                <w:r w:rsidRPr="00665F95">
                  <w:rPr>
                    <w:rFonts w:eastAsia="Calibri"/>
                    <w:lang w:bidi="es-ES"/>
                  </w:rPr>
                  <w:t xml:space="preserve">[Después de insertar la imagen, selecciónela de nuevo. Vaya al menú Formato de herramientas de imagen. Haga clic en la flecha hacia abajo "Recortar" y seleccione "Rellenar" de la lista. Esto ajustará automáticamente la imagen para recortarla. Puede hacer clic y arrastrar la imagen para colocarla correctamente.] </w:t>
                </w:r>
              </w:p>
            </w:sdtContent>
          </w:sdt>
          <w:sdt>
            <w:sdtPr>
              <w:id w:val="1374043770"/>
              <w:placeholder>
                <w:docPart w:val="29CC3E8786744736AC1A63A44968102A"/>
              </w:placeholder>
              <w:temporary/>
              <w:showingPlcHdr/>
              <w15:appearance w15:val="hidden"/>
            </w:sdtPr>
            <w:sdtEndPr/>
            <w:sdtContent>
              <w:p w:rsidR="003D1B71" w:rsidRPr="00F20161" w:rsidRDefault="003D1B71" w:rsidP="00F20161">
                <w:pPr>
                  <w:pStyle w:val="Ttulo2"/>
                </w:pPr>
                <w:r w:rsidRPr="00F20161">
                  <w:t>Referencias</w:t>
                </w:r>
              </w:p>
            </w:sdtContent>
          </w:sdt>
          <w:sdt>
            <w:sdtPr>
              <w:id w:val="-494037895"/>
              <w:placeholder>
                <w:docPart w:val="04B12FC6C6FF4C63902A00648420D9B7"/>
              </w:placeholder>
              <w:temporary/>
              <w:showingPlcHdr/>
              <w15:appearance w15:val="hidden"/>
            </w:sdtPr>
            <w:sdtEndPr/>
            <w:sdtContent>
              <w:p w:rsidR="003D1B71" w:rsidRPr="00665F95" w:rsidRDefault="003D1B71" w:rsidP="00665F95">
                <w:pPr>
                  <w:spacing w:line="216" w:lineRule="auto"/>
                  <w:rPr>
                    <w:sz w:val="24"/>
                    <w:szCs w:val="24"/>
                  </w:rPr>
                </w:pPr>
                <w:r w:rsidRPr="00665F95">
                  <w:rPr>
                    <w:rFonts w:eastAsia="Calibri"/>
                    <w:lang w:bidi="es-ES"/>
                  </w:rPr>
                  <w:t>[Disponible bajo solicitud.]</w:t>
                </w:r>
              </w:p>
            </w:sdtContent>
          </w:sdt>
        </w:tc>
      </w:tr>
      <w:tr w:rsidR="003D1B71" w:rsidRPr="00CA16E3" w:rsidTr="003D1B71">
        <w:trPr>
          <w:trHeight w:val="1164"/>
        </w:trPr>
        <w:tc>
          <w:tcPr>
            <w:tcW w:w="720" w:type="dxa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54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107B1A3A" wp14:editId="5DA9D712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6C0CE3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1F1671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1645700282"/>
                <w:placeholder>
                  <w:docPart w:val="1D817B49B6054DDCB4936A9995AB99C7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dirección]</w:t>
                </w:r>
              </w:sdtContent>
            </w:sdt>
          </w:p>
          <w:p w:rsidR="003D1B71" w:rsidRPr="00CA16E3" w:rsidRDefault="001F1671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-798381348"/>
                <w:placeholder>
                  <w:docPart w:val="D571628EFB9A4221ABFCF59D8B569DD7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[Ciudad, código postal]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24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7ACA9A0" wp14:editId="15F44209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99A1A0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Cma4OQPNgAAIw0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1F1671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1701595270"/>
                <w:placeholder>
                  <w:docPart w:val="49366D243A0647DA8B11DE9651F3CFA8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teléfono]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83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695FDC1" wp14:editId="5334AE94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DBDEF7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:rsidR="003D1B71" w:rsidRPr="00CA16E3" w:rsidRDefault="001F1671" w:rsidP="00380FD1">
            <w:pPr>
              <w:pStyle w:val="Informacin"/>
              <w:rPr>
                <w:lang w:val="es-ES_tradnl"/>
              </w:rPr>
            </w:pPr>
            <w:sdt>
              <w:sdtPr>
                <w:rPr>
                  <w:lang w:val="es-ES_tradnl"/>
                </w:rPr>
                <w:id w:val="-1997099910"/>
                <w:placeholder>
                  <w:docPart w:val="0859AA4C5AB14C74B8B0841037918780"/>
                </w:placeholder>
                <w:temporary/>
                <w:showingPlcHdr/>
                <w15:appearance w15:val="hidden"/>
              </w:sdtPr>
              <w:sdtEndPr/>
              <w:sdtContent>
                <w:r w:rsidR="003D1B71" w:rsidRPr="00CA16E3">
                  <w:rPr>
                    <w:lang w:val="es-ES_tradnl" w:bidi="es-ES"/>
                  </w:rPr>
                  <w:t>[Su correo electrónico]</w:t>
                </w:r>
              </w:sdtContent>
            </w:sdt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174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94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42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3D1B71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71A38F6" wp14:editId="3407FD00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C6592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rPr>
              <w:lang w:val="es-ES_tradnl"/>
            </w:rPr>
            <w:id w:val="994223924"/>
            <w:placeholder>
              <w:docPart w:val="A0B651A66E514E069C03489B5EA2326E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12" w:type="dxa"/>
                <w:vAlign w:val="center"/>
              </w:tcPr>
              <w:p w:rsidR="003D1B71" w:rsidRPr="00CA16E3" w:rsidRDefault="003D1B71" w:rsidP="00380FD1">
                <w:pPr>
                  <w:pStyle w:val="Informacin"/>
                  <w:rPr>
                    <w:lang w:val="es-ES_tradnl"/>
                  </w:rPr>
                </w:pPr>
                <w:r w:rsidRPr="00CA16E3">
                  <w:rPr>
                    <w:lang w:val="es-ES_tradnl" w:bidi="es-ES"/>
                  </w:rPr>
                  <w:t>[</w:t>
                </w:r>
                <w:r w:rsidRPr="00CA16E3">
                  <w:rPr>
                    <w:rStyle w:val="Textodelmarcadordeposicin"/>
                    <w:color w:val="666666" w:themeColor="accent4"/>
                    <w:lang w:val="es-ES_tradnl" w:bidi="es-ES"/>
                  </w:rPr>
                  <w:t>Su sitio web]</w:t>
                </w:r>
              </w:p>
            </w:tc>
          </w:sdtContent>
        </w:sdt>
        <w:tc>
          <w:tcPr>
            <w:tcW w:w="423" w:type="dxa"/>
            <w:vMerge/>
          </w:tcPr>
          <w:p w:rsidR="003D1B71" w:rsidRPr="00CA16E3" w:rsidRDefault="003D1B71" w:rsidP="00A14C79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665F95">
        <w:trPr>
          <w:trHeight w:val="4071"/>
        </w:trPr>
        <w:tc>
          <w:tcPr>
            <w:tcW w:w="720" w:type="dxa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2942" w:type="dxa"/>
            <w:gridSpan w:val="2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423" w:type="dxa"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:rsidR="007F5B63" w:rsidRPr="00CA16E3" w:rsidRDefault="007F5B63" w:rsidP="006D79A8">
      <w:pPr>
        <w:pStyle w:val="Textoindependiente"/>
        <w:rPr>
          <w:lang w:val="es-ES_tradnl"/>
        </w:rPr>
      </w:pPr>
    </w:p>
    <w:sectPr w:rsidR="007F5B63" w:rsidRPr="00CA16E3" w:rsidSect="00665F95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671" w:rsidRDefault="001F1671" w:rsidP="00590471">
      <w:r>
        <w:separator/>
      </w:r>
    </w:p>
  </w:endnote>
  <w:endnote w:type="continuationSeparator" w:id="0">
    <w:p w:rsidR="001F1671" w:rsidRDefault="001F1671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671" w:rsidRDefault="001F1671" w:rsidP="00590471">
      <w:r>
        <w:separator/>
      </w:r>
    </w:p>
  </w:footnote>
  <w:footnote w:type="continuationSeparator" w:id="0">
    <w:p w:rsidR="001F1671" w:rsidRDefault="001F1671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471" w:rsidRPr="00665F95" w:rsidRDefault="00310F17" w:rsidP="00060042">
    <w:pPr>
      <w:pStyle w:val="Textoindependiente"/>
    </w:pPr>
    <w:r w:rsidRPr="00CA16E3"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cx1="http://schemas.microsoft.com/office/drawing/2015/9/8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1ABD1A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i4ssGAO/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V6TjmNtSCIxbNuj3cWm&#10;6EwIo2vpZANblZkTYGHpdbVqOOfjCH9SGPxUpVDFs4Otap5c3eF4mdiyBHvJJn6N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9bsH&#10;ouLLBgDv4CYADgAAAAAAAAAAAAAAAAAuAgAAZHJzL2Uyb0RvYy54bWxQSwECLQAUAAYACAAAACEA&#10;URLqK+IAAAAOAQAADwAAAAAAAAAAAAAAAAA8zgYAZHJzL2Rvd25yZXYueG1sUEsFBgAAAAAEAAQA&#10;8wAAAEv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FAD"/>
    <w:rsid w:val="00060042"/>
    <w:rsid w:val="0008685D"/>
    <w:rsid w:val="00090860"/>
    <w:rsid w:val="00112FD7"/>
    <w:rsid w:val="00150ABD"/>
    <w:rsid w:val="001946FC"/>
    <w:rsid w:val="001C6FAD"/>
    <w:rsid w:val="001F1671"/>
    <w:rsid w:val="00222466"/>
    <w:rsid w:val="00247254"/>
    <w:rsid w:val="0024753C"/>
    <w:rsid w:val="00251E1A"/>
    <w:rsid w:val="00276026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D1B71"/>
    <w:rsid w:val="003E73F9"/>
    <w:rsid w:val="004E158A"/>
    <w:rsid w:val="00565C77"/>
    <w:rsid w:val="0056708E"/>
    <w:rsid w:val="005801E5"/>
    <w:rsid w:val="00590471"/>
    <w:rsid w:val="005D01FA"/>
    <w:rsid w:val="00653E17"/>
    <w:rsid w:val="00665F95"/>
    <w:rsid w:val="006A08E8"/>
    <w:rsid w:val="006D79A8"/>
    <w:rsid w:val="0072353B"/>
    <w:rsid w:val="007575B6"/>
    <w:rsid w:val="007721CF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C22C7"/>
    <w:rsid w:val="00BD195A"/>
    <w:rsid w:val="00C07240"/>
    <w:rsid w:val="00C14078"/>
    <w:rsid w:val="00CA16E3"/>
    <w:rsid w:val="00CE1E3D"/>
    <w:rsid w:val="00D0373F"/>
    <w:rsid w:val="00D053FA"/>
    <w:rsid w:val="00DC3F0A"/>
    <w:rsid w:val="00E26AED"/>
    <w:rsid w:val="00E73AB8"/>
    <w:rsid w:val="00E90A60"/>
    <w:rsid w:val="00ED47F7"/>
    <w:rsid w:val="00EE7E09"/>
    <w:rsid w:val="00F0223C"/>
    <w:rsid w:val="00F20161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27E2CA5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1clara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EST-SSA\AppData\Roaming\Microsoft\Plantillas\Curr&#237;culum%20v&#237;tae%20con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EA5E271928348E7B869007F11333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834C1-B163-438D-A431-6988202F428A}"/>
      </w:docPartPr>
      <w:docPartBody>
        <w:p w:rsidR="00000000" w:rsidRDefault="008F68FA">
          <w:pPr>
            <w:pStyle w:val="BEA5E271928348E7B869007F113339AA"/>
          </w:pPr>
          <w:r w:rsidRPr="00665F95">
            <w:rPr>
              <w:lang w:bidi="es-ES"/>
            </w:rPr>
            <w:t>[Nombre]</w:t>
          </w:r>
        </w:p>
      </w:docPartBody>
    </w:docPart>
    <w:docPart>
      <w:docPartPr>
        <w:name w:val="E75023103C9A45A4B7945741548D1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CB5AD-C029-4271-8F21-D2AA218E095B}"/>
      </w:docPartPr>
      <w:docPartBody>
        <w:p w:rsidR="00000000" w:rsidRDefault="008F68FA">
          <w:pPr>
            <w:pStyle w:val="E75023103C9A45A4B7945741548D112A"/>
          </w:pPr>
          <w:r w:rsidRPr="00665F95">
            <w:rPr>
              <w:lang w:bidi="es-ES"/>
            </w:rPr>
            <w:t>[Apellidos]</w:t>
          </w:r>
        </w:p>
      </w:docPartBody>
    </w:docPart>
    <w:docPart>
      <w:docPartPr>
        <w:name w:val="7DB9CFDAE95A4C50841FB1C0796D1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3FB0B-BA7B-446C-A416-9FDDBA64FD6F}"/>
      </w:docPartPr>
      <w:docPartBody>
        <w:p w:rsidR="00000000" w:rsidRDefault="008F68FA">
          <w:pPr>
            <w:pStyle w:val="7DB9CFDAE95A4C50841FB1C0796D165A"/>
          </w:pPr>
          <w:r w:rsidRPr="00AC6C7E">
            <w:rPr>
              <w:lang w:bidi="es-ES"/>
            </w:rPr>
            <w:t>Experiencia</w:t>
          </w:r>
        </w:p>
      </w:docPartBody>
    </w:docPart>
    <w:docPart>
      <w:docPartPr>
        <w:name w:val="293F21DA71A0430385452F2FA7DB6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36F45-DD7A-4A54-B9C3-6BF7A8C4A7E9}"/>
      </w:docPartPr>
      <w:docPartBody>
        <w:p w:rsidR="00000000" w:rsidRDefault="008F68FA">
          <w:pPr>
            <w:pStyle w:val="293F21DA71A0430385452F2FA7DB6850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73724B6B4FD342199A74E7470B3F7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66E54-3753-4967-B14C-EFBEEEAEF01F}"/>
      </w:docPartPr>
      <w:docPartBody>
        <w:p w:rsidR="00000000" w:rsidRDefault="008F68FA">
          <w:pPr>
            <w:pStyle w:val="73724B6B4FD342199A74E7470B3F7901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4137DF04A1424B47BE735F50E703E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1B605-000F-4E8A-AFFE-F28F88BD8314}"/>
      </w:docPartPr>
      <w:docPartBody>
        <w:p w:rsidR="00000000" w:rsidRDefault="008F68FA">
          <w:pPr>
            <w:pStyle w:val="4137DF04A1424B47BE735F50E703EC93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0A131ADA49BB438B9A705A240F8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B9E14-1BB0-4DC3-A49E-EE16248181EF}"/>
      </w:docPartPr>
      <w:docPartBody>
        <w:p w:rsidR="00000000" w:rsidRDefault="008F68FA">
          <w:pPr>
            <w:pStyle w:val="0A131ADA49BB438B9A705A240F80A4DC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318CCA86A24C4C4ABC0B21DA29522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EA4BE-6A05-4614-B639-6A2D41039FC1}"/>
      </w:docPartPr>
      <w:docPartBody>
        <w:p w:rsidR="00000000" w:rsidRDefault="008F68FA">
          <w:pPr>
            <w:pStyle w:val="318CCA86A24C4C4ABC0B21DA295220A7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D19B649F5B874417BAA05084CBD78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640D2-FCDB-4A7A-A55E-8D29927BD2A8}"/>
      </w:docPartPr>
      <w:docPartBody>
        <w:p w:rsidR="00000000" w:rsidRDefault="008F68FA">
          <w:pPr>
            <w:pStyle w:val="D19B649F5B874417BAA05084CBD784A8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3C913627F8484ABDBBBD327484D71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59C7A-B61A-4F71-A123-E4D1E036162F}"/>
      </w:docPartPr>
      <w:docPartBody>
        <w:p w:rsidR="00000000" w:rsidRDefault="008F68FA">
          <w:pPr>
            <w:pStyle w:val="3C913627F8484ABDBBBD327484D710AB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BE6CB8BCA5DB421A846727DEC42CC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98E7F-AFBE-4E03-9EF4-94A17F287F0F}"/>
      </w:docPartPr>
      <w:docPartBody>
        <w:p w:rsidR="00000000" w:rsidRDefault="008F68FA">
          <w:pPr>
            <w:pStyle w:val="BE6CB8BCA5DB421A846727DEC42CC578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FB520F37FAFD40D8A25B59D598AF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432D0-375C-4B81-8EE2-D80BD72E8621}"/>
      </w:docPartPr>
      <w:docPartBody>
        <w:p w:rsidR="00000000" w:rsidRDefault="008F68FA">
          <w:pPr>
            <w:pStyle w:val="FB520F37FAFD40D8A25B59D598AFCCD8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9D85E72F78434013993C410D3A6AD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2D5B4-197D-4417-86D1-6CDA1E59003F}"/>
      </w:docPartPr>
      <w:docPartBody>
        <w:p w:rsidR="00000000" w:rsidRDefault="008F68FA">
          <w:pPr>
            <w:pStyle w:val="9D85E72F78434013993C410D3A6ADC41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80627B54C7204A1D8F29666AD4AF2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36690-01B9-4D92-8240-9062C435D44C}"/>
      </w:docPartPr>
      <w:docPartBody>
        <w:p w:rsidR="00000000" w:rsidRDefault="008F68FA">
          <w:pPr>
            <w:pStyle w:val="80627B54C7204A1D8F29666AD4AF2750"/>
          </w:pPr>
          <w:r w:rsidRPr="00665F95">
            <w:rPr>
              <w:rFonts w:eastAsia="Calibri"/>
              <w:lang w:bidi="es-ES"/>
            </w:rPr>
            <w:t>[Fecha de inicio]</w:t>
          </w:r>
        </w:p>
      </w:docPartBody>
    </w:docPart>
    <w:docPart>
      <w:docPartPr>
        <w:name w:val="CFCE21E8B0034F4E9B1FC86C018DD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3937A-A726-46C5-8DE3-91E26AD9922F}"/>
      </w:docPartPr>
      <w:docPartBody>
        <w:p w:rsidR="00000000" w:rsidRDefault="008F68FA">
          <w:pPr>
            <w:pStyle w:val="CFCE21E8B0034F4E9B1FC86C018DD1FF"/>
          </w:pPr>
          <w:r w:rsidRPr="00665F95">
            <w:rPr>
              <w:rFonts w:eastAsia="Calibri"/>
              <w:lang w:bidi="es-ES"/>
            </w:rPr>
            <w:t>[Fecha de finalización]</w:t>
          </w:r>
        </w:p>
      </w:docPartBody>
    </w:docPart>
    <w:docPart>
      <w:docPartPr>
        <w:name w:val="3033BEDAF2814CF5ABD7713E1D3B1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522EB-3DD9-41CE-A714-65D92FA85DB7}"/>
      </w:docPartPr>
      <w:docPartBody>
        <w:p w:rsidR="00000000" w:rsidRDefault="008F68FA">
          <w:pPr>
            <w:pStyle w:val="3033BEDAF2814CF5ABD7713E1D3B1029"/>
          </w:pPr>
          <w:r w:rsidRPr="00665F95">
            <w:rPr>
              <w:rFonts w:eastAsia="Calibri"/>
              <w:lang w:bidi="es-ES"/>
            </w:rPr>
            <w:t>[Cargo]</w:t>
          </w:r>
        </w:p>
      </w:docPartBody>
    </w:docPart>
    <w:docPart>
      <w:docPartPr>
        <w:name w:val="6EB984AD918840BC8B0563C71287E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F76CF-24CF-4682-8E4F-B9F8509569F4}"/>
      </w:docPartPr>
      <w:docPartBody>
        <w:p w:rsidR="00000000" w:rsidRDefault="008F68FA">
          <w:pPr>
            <w:pStyle w:val="6EB984AD918840BC8B0563C71287E744"/>
          </w:pPr>
          <w:r w:rsidRPr="00665F95">
            <w:rPr>
              <w:rFonts w:eastAsia="Calibri"/>
              <w:lang w:bidi="es-ES"/>
            </w:rPr>
            <w:t>[Puesto]</w:t>
          </w:r>
        </w:p>
      </w:docPartBody>
    </w:docPart>
    <w:docPart>
      <w:docPartPr>
        <w:name w:val="15DF514C56A642C9B50F00D7A8E2F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14857-3962-4014-87A4-F0DC897787C6}"/>
      </w:docPartPr>
      <w:docPartBody>
        <w:p w:rsidR="00000000" w:rsidRDefault="008F68FA">
          <w:pPr>
            <w:pStyle w:val="15DF514C56A642C9B50F00D7A8E2F71C"/>
          </w:pPr>
          <w:r w:rsidRPr="00665F95">
            <w:rPr>
              <w:rFonts w:eastAsia="Calibri"/>
              <w:lang w:bidi="es-ES"/>
            </w:rPr>
            <w:t>[Nombre de la empresa]</w:t>
          </w:r>
        </w:p>
      </w:docPartBody>
    </w:docPart>
    <w:docPart>
      <w:docPartPr>
        <w:name w:val="2074699DC60F4F369C3C84436F937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F6A6E-89D2-4BC6-A448-BC9C2D1A15C6}"/>
      </w:docPartPr>
      <w:docPartBody>
        <w:p w:rsidR="00000000" w:rsidRDefault="008F68FA">
          <w:pPr>
            <w:pStyle w:val="2074699DC60F4F369C3C84436F937230"/>
          </w:pPr>
          <w:r w:rsidRPr="00665F95">
            <w:rPr>
              <w:rFonts w:eastAsia="Calibri"/>
              <w:lang w:bidi="es-ES"/>
            </w:rPr>
            <w:t>[Escriba un breve resumen de sus principales responsabilidades y sus logros más destacados aquí.]</w:t>
          </w:r>
        </w:p>
      </w:docPartBody>
    </w:docPart>
    <w:docPart>
      <w:docPartPr>
        <w:name w:val="388A2660145C4CE4876791C31D30E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26BB0-A4A7-4793-ABD9-757B18974B3B}"/>
      </w:docPartPr>
      <w:docPartBody>
        <w:p w:rsidR="00000000" w:rsidRDefault="008F68FA">
          <w:pPr>
            <w:pStyle w:val="388A2660145C4CE4876791C31D30E391"/>
          </w:pPr>
          <w:r w:rsidRPr="00F20161">
            <w:t>Formación</w:t>
          </w:r>
        </w:p>
      </w:docPartBody>
    </w:docPart>
    <w:docPart>
      <w:docPartPr>
        <w:name w:val="864267EC752B4BEAAE062D2EB350E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5D6FC-F77C-4B8C-9248-622A1E60C21B}"/>
      </w:docPartPr>
      <w:docPartBody>
        <w:p w:rsidR="00000000" w:rsidRDefault="008F68FA">
          <w:pPr>
            <w:pStyle w:val="864267EC752B4BEAAE062D2EB350E8A1"/>
          </w:pPr>
          <w:r w:rsidRPr="00665F95">
            <w:rPr>
              <w:lang w:bidi="es-ES"/>
            </w:rPr>
            <w:t>[Nombre del colegio]</w:t>
          </w:r>
        </w:p>
      </w:docPartBody>
    </w:docPart>
    <w:docPart>
      <w:docPartPr>
        <w:name w:val="B9D78B19A01048D4BAD3E78CF75EB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7B473-BAFE-4C51-A2E9-81C59C613A18}"/>
      </w:docPartPr>
      <w:docPartBody>
        <w:p w:rsidR="00000000" w:rsidRDefault="008F68FA">
          <w:pPr>
            <w:pStyle w:val="B9D78B19A01048D4BAD3E78CF75EB228"/>
          </w:pPr>
          <w:r w:rsidRPr="00665F95">
            <w:rPr>
              <w:lang w:bidi="es-ES"/>
            </w:rPr>
            <w:t>[Ciudad, provincia]</w:t>
          </w:r>
        </w:p>
      </w:docPartBody>
    </w:docPart>
    <w:docPart>
      <w:docPartPr>
        <w:name w:val="EFFC5A397C814053BF55B20B08724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264FB-F58E-4EAF-95BF-2C5EFA89E56D}"/>
      </w:docPartPr>
      <w:docPartBody>
        <w:p w:rsidR="00000000" w:rsidRDefault="008F68FA">
          <w:pPr>
            <w:pStyle w:val="EFFC5A397C814053BF55B20B0872425E"/>
          </w:pPr>
          <w:r w:rsidRPr="00665F95">
            <w:rPr>
              <w:rFonts w:eastAsia="Calibri"/>
              <w:lang w:bidi="es-ES"/>
            </w:rPr>
            <w:t>[Aquí puede indicar su calificación media y escribir un resumen breve de los trabajos de clase, los premios y las matrículas de honor relevantes.]</w:t>
          </w:r>
        </w:p>
      </w:docPartBody>
    </w:docPart>
    <w:docPart>
      <w:docPartPr>
        <w:name w:val="465E7D46871242A9A4491333156CB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E38CC-3E07-4FA7-9AC5-225A893C8B97}"/>
      </w:docPartPr>
      <w:docPartBody>
        <w:p w:rsidR="00000000" w:rsidRDefault="008F68FA">
          <w:pPr>
            <w:pStyle w:val="465E7D46871242A9A4491333156CBC3D"/>
          </w:pPr>
          <w:r w:rsidRPr="00F20161">
            <w:t>Comunicación</w:t>
          </w:r>
        </w:p>
      </w:docPartBody>
    </w:docPart>
    <w:docPart>
      <w:docPartPr>
        <w:name w:val="D57346B7459746559F568F632D18D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365A0-5E61-4034-BB0F-016425F9C1F0}"/>
      </w:docPartPr>
      <w:docPartBody>
        <w:p w:rsidR="00000000" w:rsidRDefault="008F68FA">
          <w:pPr>
            <w:pStyle w:val="D57346B7459746559F568F632D18D664"/>
          </w:pPr>
          <w:r w:rsidRPr="00665F95">
            <w:rPr>
              <w:rFonts w:eastAsia="Calibri"/>
              <w:lang w:bidi="es-ES"/>
            </w:rPr>
            <w:t>[¿Quiere colocar su propia imagen en el círculo? Es fácil. Seleccione la ima</w:t>
          </w:r>
          <w:r w:rsidRPr="00665F95">
            <w:rPr>
              <w:rFonts w:eastAsia="Calibri"/>
              <w:lang w:bidi="es-ES"/>
            </w:rPr>
            <w:t>gen y haga clic derecho. Seleccione "Rellenar" en el menú contextual. Seleccione Imagen... de la lista. Vaya a su equipo para obtener la imagen adecuada. Haga clic en Aceptar para insertar la imagen seleccionada.]</w:t>
          </w:r>
        </w:p>
      </w:docPartBody>
    </w:docPart>
    <w:docPart>
      <w:docPartPr>
        <w:name w:val="4AC0B272BEA748C393E7016F5D2B9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8CBD1-9254-49B0-AD33-394BE02B3F33}"/>
      </w:docPartPr>
      <w:docPartBody>
        <w:p w:rsidR="00000000" w:rsidRDefault="008F68FA">
          <w:pPr>
            <w:pStyle w:val="4AC0B272BEA748C393E7016F5D2B9EC0"/>
          </w:pPr>
          <w:r w:rsidRPr="00F20161">
            <w:t>Liderazgo</w:t>
          </w:r>
        </w:p>
      </w:docPartBody>
    </w:docPart>
    <w:docPart>
      <w:docPartPr>
        <w:name w:val="C35E6E5885704A93B2CCB93173F72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F4AD5-CE24-46CD-AE87-65C7DC6A625B}"/>
      </w:docPartPr>
      <w:docPartBody>
        <w:p w:rsidR="00000000" w:rsidRDefault="008F68FA">
          <w:pPr>
            <w:pStyle w:val="C35E6E5885704A93B2CCB93173F72693"/>
          </w:pPr>
          <w:r w:rsidRPr="00665F95">
            <w:rPr>
              <w:rFonts w:eastAsia="Calibri"/>
              <w:lang w:bidi="es-ES"/>
            </w:rPr>
            <w:t xml:space="preserve">[Después de insertar la imagen, </w:t>
          </w:r>
          <w:r w:rsidRPr="00665F95">
            <w:rPr>
              <w:rFonts w:eastAsia="Calibri"/>
              <w:lang w:bidi="es-ES"/>
            </w:rPr>
            <w:t>selecciónela de nuevo. Vaya al menú Formato de herramientas de imagen. Haga clic en la flecha hacia abajo "Recortar" y seleccione "Rellenar" de la lista. Esto ajustará automáticamente la imagen para recortarla. Puede hacer clic y arrastrar la imagen para c</w:t>
          </w:r>
          <w:r w:rsidRPr="00665F95">
            <w:rPr>
              <w:rFonts w:eastAsia="Calibri"/>
              <w:lang w:bidi="es-ES"/>
            </w:rPr>
            <w:t xml:space="preserve">olocarla correctamente.] </w:t>
          </w:r>
        </w:p>
      </w:docPartBody>
    </w:docPart>
    <w:docPart>
      <w:docPartPr>
        <w:name w:val="29CC3E8786744736AC1A63A449681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B9DE0-167E-43DA-9C12-80D45266DD47}"/>
      </w:docPartPr>
      <w:docPartBody>
        <w:p w:rsidR="00000000" w:rsidRDefault="008F68FA">
          <w:pPr>
            <w:pStyle w:val="29CC3E8786744736AC1A63A44968102A"/>
          </w:pPr>
          <w:r w:rsidRPr="00F20161">
            <w:t>Referencias</w:t>
          </w:r>
        </w:p>
      </w:docPartBody>
    </w:docPart>
    <w:docPart>
      <w:docPartPr>
        <w:name w:val="04B12FC6C6FF4C63902A00648420D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7F670-D8C8-4CEB-A99D-9A5DB3736684}"/>
      </w:docPartPr>
      <w:docPartBody>
        <w:p w:rsidR="00000000" w:rsidRDefault="008F68FA">
          <w:pPr>
            <w:pStyle w:val="04B12FC6C6FF4C63902A00648420D9B7"/>
          </w:pPr>
          <w:r w:rsidRPr="00665F95">
            <w:rPr>
              <w:rFonts w:eastAsia="Calibri"/>
              <w:lang w:bidi="es-ES"/>
            </w:rPr>
            <w:t>[Disponible bajo solicitud.]</w:t>
          </w:r>
        </w:p>
      </w:docPartBody>
    </w:docPart>
    <w:docPart>
      <w:docPartPr>
        <w:name w:val="1D817B49B6054DDCB4936A9995AB9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CE21-0E43-44C8-B622-9F6A2DEF204B}"/>
      </w:docPartPr>
      <w:docPartBody>
        <w:p w:rsidR="00000000" w:rsidRDefault="008F68FA">
          <w:pPr>
            <w:pStyle w:val="1D817B49B6054DDCB4936A9995AB99C7"/>
          </w:pPr>
          <w:r w:rsidRPr="00CA16E3">
            <w:rPr>
              <w:lang w:val="es-ES_tradnl" w:bidi="es-ES"/>
            </w:rPr>
            <w:t>[Su dirección]</w:t>
          </w:r>
        </w:p>
      </w:docPartBody>
    </w:docPart>
    <w:docPart>
      <w:docPartPr>
        <w:name w:val="D571628EFB9A4221ABFCF59D8B569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3B989-AC09-4E10-B395-133FA1B1A1B8}"/>
      </w:docPartPr>
      <w:docPartBody>
        <w:p w:rsidR="00000000" w:rsidRDefault="008F68FA">
          <w:pPr>
            <w:pStyle w:val="D571628EFB9A4221ABFCF59D8B569DD7"/>
          </w:pPr>
          <w:r w:rsidRPr="00CA16E3">
            <w:rPr>
              <w:lang w:val="es-ES_tradnl" w:bidi="es-ES"/>
            </w:rPr>
            <w:t>[Ciudad, código postal]</w:t>
          </w:r>
        </w:p>
      </w:docPartBody>
    </w:docPart>
    <w:docPart>
      <w:docPartPr>
        <w:name w:val="49366D243A0647DA8B11DE9651F3C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265E8-4CDE-4018-970B-F133AEDD7819}"/>
      </w:docPartPr>
      <w:docPartBody>
        <w:p w:rsidR="00000000" w:rsidRDefault="008F68FA">
          <w:pPr>
            <w:pStyle w:val="49366D243A0647DA8B11DE9651F3CFA8"/>
          </w:pPr>
          <w:r w:rsidRPr="00CA16E3">
            <w:rPr>
              <w:lang w:val="es-ES_tradnl" w:bidi="es-ES"/>
            </w:rPr>
            <w:t>[Su teléfono]</w:t>
          </w:r>
        </w:p>
      </w:docPartBody>
    </w:docPart>
    <w:docPart>
      <w:docPartPr>
        <w:name w:val="0859AA4C5AB14C74B8B0841037918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C6E0-91C0-4232-BE02-952C0EA0CCDD}"/>
      </w:docPartPr>
      <w:docPartBody>
        <w:p w:rsidR="00000000" w:rsidRDefault="008F68FA">
          <w:pPr>
            <w:pStyle w:val="0859AA4C5AB14C74B8B0841037918780"/>
          </w:pPr>
          <w:r w:rsidRPr="00CA16E3">
            <w:rPr>
              <w:lang w:val="es-ES_tradnl" w:bidi="es-ES"/>
            </w:rPr>
            <w:t>[Su correo electrónico]</w:t>
          </w:r>
        </w:p>
      </w:docPartBody>
    </w:docPart>
    <w:docPart>
      <w:docPartPr>
        <w:name w:val="A0B651A66E514E069C03489B5EA23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16AD8-4FAD-42CE-B6D1-75A133CCA0A4}"/>
      </w:docPartPr>
      <w:docPartBody>
        <w:p w:rsidR="00000000" w:rsidRDefault="008F68FA">
          <w:pPr>
            <w:pStyle w:val="A0B651A66E514E069C03489B5EA2326E"/>
          </w:pPr>
          <w:r w:rsidRPr="00CA16E3">
            <w:rPr>
              <w:lang w:val="es-ES_tradnl" w:bidi="es-ES"/>
            </w:rPr>
            <w:t>[</w:t>
          </w:r>
          <w:r w:rsidRPr="00CA16E3">
            <w:rPr>
              <w:rStyle w:val="Textodelmarcadordeposicin"/>
              <w:color w:val="FFC000" w:themeColor="accent4"/>
              <w:lang w:val="es-ES_tradnl" w:bidi="es-ES"/>
            </w:rPr>
            <w:t>Su sitio web]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8FA"/>
    <w:rsid w:val="008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EA5E271928348E7B869007F113339AA">
    <w:name w:val="BEA5E271928348E7B869007F113339AA"/>
  </w:style>
  <w:style w:type="paragraph" w:customStyle="1" w:styleId="E75023103C9A45A4B7945741548D112A">
    <w:name w:val="E75023103C9A45A4B7945741548D112A"/>
  </w:style>
  <w:style w:type="paragraph" w:customStyle="1" w:styleId="7DB9CFDAE95A4C50841FB1C0796D165A">
    <w:name w:val="7DB9CFDAE95A4C50841FB1C0796D165A"/>
  </w:style>
  <w:style w:type="paragraph" w:customStyle="1" w:styleId="293F21DA71A0430385452F2FA7DB6850">
    <w:name w:val="293F21DA71A0430385452F2FA7DB6850"/>
  </w:style>
  <w:style w:type="paragraph" w:customStyle="1" w:styleId="73724B6B4FD342199A74E7470B3F7901">
    <w:name w:val="73724B6B4FD342199A74E7470B3F7901"/>
  </w:style>
  <w:style w:type="paragraph" w:customStyle="1" w:styleId="4137DF04A1424B47BE735F50E703EC93">
    <w:name w:val="4137DF04A1424B47BE735F50E703EC93"/>
  </w:style>
  <w:style w:type="paragraph" w:customStyle="1" w:styleId="0A131ADA49BB438B9A705A240F80A4DC">
    <w:name w:val="0A131ADA49BB438B9A705A240F80A4DC"/>
  </w:style>
  <w:style w:type="paragraph" w:customStyle="1" w:styleId="318CCA86A24C4C4ABC0B21DA295220A7">
    <w:name w:val="318CCA86A24C4C4ABC0B21DA295220A7"/>
  </w:style>
  <w:style w:type="paragraph" w:customStyle="1" w:styleId="D19B649F5B874417BAA05084CBD784A8">
    <w:name w:val="D19B649F5B874417BAA05084CBD784A8"/>
  </w:style>
  <w:style w:type="paragraph" w:customStyle="1" w:styleId="3C913627F8484ABDBBBD327484D710AB">
    <w:name w:val="3C913627F8484ABDBBBD327484D710AB"/>
  </w:style>
  <w:style w:type="paragraph" w:customStyle="1" w:styleId="BE6CB8BCA5DB421A846727DEC42CC578">
    <w:name w:val="BE6CB8BCA5DB421A846727DEC42CC578"/>
  </w:style>
  <w:style w:type="paragraph" w:customStyle="1" w:styleId="FB520F37FAFD40D8A25B59D598AFCCD8">
    <w:name w:val="FB520F37FAFD40D8A25B59D598AFCCD8"/>
  </w:style>
  <w:style w:type="paragraph" w:customStyle="1" w:styleId="9D85E72F78434013993C410D3A6ADC41">
    <w:name w:val="9D85E72F78434013993C410D3A6ADC41"/>
  </w:style>
  <w:style w:type="paragraph" w:customStyle="1" w:styleId="80627B54C7204A1D8F29666AD4AF2750">
    <w:name w:val="80627B54C7204A1D8F29666AD4AF2750"/>
  </w:style>
  <w:style w:type="paragraph" w:customStyle="1" w:styleId="CFCE21E8B0034F4E9B1FC86C018DD1FF">
    <w:name w:val="CFCE21E8B0034F4E9B1FC86C018DD1FF"/>
  </w:style>
  <w:style w:type="paragraph" w:customStyle="1" w:styleId="3033BEDAF2814CF5ABD7713E1D3B1029">
    <w:name w:val="3033BEDAF2814CF5ABD7713E1D3B1029"/>
  </w:style>
  <w:style w:type="paragraph" w:customStyle="1" w:styleId="6EB984AD918840BC8B0563C71287E744">
    <w:name w:val="6EB984AD918840BC8B0563C71287E744"/>
  </w:style>
  <w:style w:type="paragraph" w:customStyle="1" w:styleId="15DF514C56A642C9B50F00D7A8E2F71C">
    <w:name w:val="15DF514C56A642C9B50F00D7A8E2F71C"/>
  </w:style>
  <w:style w:type="paragraph" w:customStyle="1" w:styleId="2074699DC60F4F369C3C84436F937230">
    <w:name w:val="2074699DC60F4F369C3C84436F937230"/>
  </w:style>
  <w:style w:type="paragraph" w:customStyle="1" w:styleId="388A2660145C4CE4876791C31D30E391">
    <w:name w:val="388A2660145C4CE4876791C31D30E391"/>
  </w:style>
  <w:style w:type="paragraph" w:customStyle="1" w:styleId="864267EC752B4BEAAE062D2EB350E8A1">
    <w:name w:val="864267EC752B4BEAAE062D2EB350E8A1"/>
  </w:style>
  <w:style w:type="paragraph" w:customStyle="1" w:styleId="B9D78B19A01048D4BAD3E78CF75EB228">
    <w:name w:val="B9D78B19A01048D4BAD3E78CF75EB228"/>
  </w:style>
  <w:style w:type="paragraph" w:customStyle="1" w:styleId="EFFC5A397C814053BF55B20B0872425E">
    <w:name w:val="EFFC5A397C814053BF55B20B0872425E"/>
  </w:style>
  <w:style w:type="paragraph" w:customStyle="1" w:styleId="465E7D46871242A9A4491333156CBC3D">
    <w:name w:val="465E7D46871242A9A4491333156CBC3D"/>
  </w:style>
  <w:style w:type="paragraph" w:customStyle="1" w:styleId="D57346B7459746559F568F632D18D664">
    <w:name w:val="D57346B7459746559F568F632D18D664"/>
  </w:style>
  <w:style w:type="paragraph" w:customStyle="1" w:styleId="4AC0B272BEA748C393E7016F5D2B9EC0">
    <w:name w:val="4AC0B272BEA748C393E7016F5D2B9EC0"/>
  </w:style>
  <w:style w:type="paragraph" w:customStyle="1" w:styleId="C35E6E5885704A93B2CCB93173F72693">
    <w:name w:val="C35E6E5885704A93B2CCB93173F72693"/>
  </w:style>
  <w:style w:type="paragraph" w:customStyle="1" w:styleId="29CC3E8786744736AC1A63A44968102A">
    <w:name w:val="29CC3E8786744736AC1A63A44968102A"/>
  </w:style>
  <w:style w:type="paragraph" w:customStyle="1" w:styleId="04B12FC6C6FF4C63902A00648420D9B7">
    <w:name w:val="04B12FC6C6FF4C63902A00648420D9B7"/>
  </w:style>
  <w:style w:type="paragraph" w:customStyle="1" w:styleId="1D817B49B6054DDCB4936A9995AB99C7">
    <w:name w:val="1D817B49B6054DDCB4936A9995AB99C7"/>
  </w:style>
  <w:style w:type="paragraph" w:customStyle="1" w:styleId="D571628EFB9A4221ABFCF59D8B569DD7">
    <w:name w:val="D571628EFB9A4221ABFCF59D8B569DD7"/>
  </w:style>
  <w:style w:type="paragraph" w:customStyle="1" w:styleId="49366D243A0647DA8B11DE9651F3CFA8">
    <w:name w:val="49366D243A0647DA8B11DE9651F3CFA8"/>
  </w:style>
  <w:style w:type="paragraph" w:customStyle="1" w:styleId="0859AA4C5AB14C74B8B0841037918780">
    <w:name w:val="0859AA4C5AB14C74B8B0841037918780"/>
  </w:style>
  <w:style w:type="character" w:styleId="Textodelmarcadordeposicin">
    <w:name w:val="Placeholder Text"/>
    <w:basedOn w:val="Fuentedeprrafopredeter"/>
    <w:uiPriority w:val="99"/>
    <w:semiHidden/>
    <w:rPr>
      <w:rFonts w:ascii="Calibri" w:hAnsi="Calibri" w:cs="Calibri"/>
      <w:color w:val="808080"/>
    </w:rPr>
  </w:style>
  <w:style w:type="paragraph" w:customStyle="1" w:styleId="A0B651A66E514E069C03489B5EA2326E">
    <w:name w:val="A0B651A66E514E069C03489B5EA232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2025-12-15T19:47:00Z</dcterms:created>
  <dcterms:modified xsi:type="dcterms:W3CDTF">2025-12-15T19:48:00Z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